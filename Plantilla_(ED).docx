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AC2" w:rsidRDefault="00665AC2" w:rsidP="004827DE"/>
    <w:p w:rsidR="00665AC2" w:rsidRDefault="00B604A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8BCBBB" wp14:editId="0EE745E1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2981325" cy="1828800"/>
                <wp:effectExtent l="0" t="0" r="0" b="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76C02" w:rsidRPr="00A03AD0" w:rsidRDefault="00C76C02" w:rsidP="00665AC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b/>
                                  <w:color w:val="000000" w:themeColor="text1"/>
                                  <w:sz w:val="72"/>
                                  <w:szCs w:val="72"/>
                                  <w14:shadow w14:blurRad="12700" w14:dist="38100" w14:dir="2700000" w14:sx="100000" w14:sy="100000" w14:kx="0" w14:ky="0" w14:algn="tl">
                                    <w14:schemeClr w14:val="bg1">
                                      <w14:lumMod w14:val="5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id w:val="1858312060"/>
                                <w:placeholder>
                                  <w:docPart w:val="E554CC32D1D349089EDF6322D3D8116B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color w:val="000000" w:themeColor="text1"/>
                                    <w:sz w:val="72"/>
                                    <w:szCs w:val="72"/>
                                    <w14:shadow w14:blurRad="12700" w14:dist="38100" w14:dir="2700000" w14:sx="100000" w14:sy="100000" w14:kx="0" w14:ky="0" w14:algn="tl">
                                      <w14:schemeClr w14:val="bg1">
                                        <w14:lumMod w14:val="5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Actividad X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F8BCBB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.4pt;width:234.75pt;height:2in;z-index:2516572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" filled="f" stroked="f">
                <v:textbox style="mso-fit-shape-to-text:t">
                  <w:txbxContent>
                    <w:p w:rsidR="00C76C02" w:rsidRPr="00A03AD0" w:rsidRDefault="00C76C02" w:rsidP="00665AC2">
                      <w:pPr>
                        <w:jc w:val="center"/>
                        <w:rPr>
                          <w:b/>
                          <w:color w:val="000000" w:themeColor="text1"/>
                          <w:sz w:val="72"/>
                          <w:szCs w:val="72"/>
                          <w:u w:val="singl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sdt>
                        <w:sdtPr>
                          <w:rPr>
                            <w:b/>
                            <w:color w:val="000000" w:themeColor="text1"/>
                            <w:sz w:val="72"/>
                            <w:szCs w:val="72"/>
                            <w14:shadow w14:blurRad="12700" w14:dist="38100" w14:dir="2700000" w14:sx="100000" w14:sy="100000" w14:kx="0" w14:ky="0" w14:algn="tl">
                              <w14:schemeClr w14:val="bg1">
                                <w14:lumMod w14:val="5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id w:val="1858312060"/>
                          <w:placeholder>
                            <w:docPart w:val="E554CC32D1D349089EDF6322D3D8116B"/>
                          </w:placeholde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Actividad X</w:t>
                          </w:r>
                        </w:sdtContent>
                      </w:sdt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65AC2" w:rsidRDefault="00665AC2"/>
    <w:p w:rsidR="00665AC2" w:rsidRDefault="00665AC2"/>
    <w:p w:rsidR="00665AC2" w:rsidRDefault="00665AC2"/>
    <w:p w:rsidR="00665AC2" w:rsidRDefault="00665AC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C7DA3D" wp14:editId="650F482B">
                <wp:simplePos x="0" y="0"/>
                <wp:positionH relativeFrom="margin">
                  <wp:align>right</wp:align>
                </wp:positionH>
                <wp:positionV relativeFrom="paragraph">
                  <wp:posOffset>5881218</wp:posOffset>
                </wp:positionV>
                <wp:extent cx="2788977" cy="1562669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77" cy="15626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6C02" w:rsidRPr="004827DE" w:rsidRDefault="00C76C02" w:rsidP="004827DE">
                            <w:pPr>
                              <w:pStyle w:val="PortadaNormal"/>
                            </w:pPr>
                            <w:r>
                              <w:t>DAW 1</w:t>
                            </w:r>
                            <w:r w:rsidRPr="004827DE">
                              <w:t xml:space="preserve">º </w:t>
                            </w:r>
                            <w:r>
                              <w:t>Entornos de desarrollo</w:t>
                            </w:r>
                          </w:p>
                          <w:p w:rsidR="00C76C02" w:rsidRPr="004827DE" w:rsidRDefault="00C76C02" w:rsidP="007D250D">
                            <w:pPr>
                              <w:pStyle w:val="PortadaNormal"/>
                              <w:spacing w:before="240" w:after="180"/>
                            </w:pPr>
                            <w:r w:rsidRPr="004827DE">
                              <w:t xml:space="preserve">Mario Pila Acebo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7DA3D" id="Cuadro de texto 3" o:spid="_x0000_s1027" type="#_x0000_t202" style="position:absolute;left:0;text-align:left;margin-left:168.4pt;margin-top:463.1pt;width:219.6pt;height:123.0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" fillcolor="white [3201]" stroked="f" strokeweight=".5pt">
                <v:textbox>
                  <w:txbxContent>
                    <w:p w:rsidR="00C76C02" w:rsidRPr="004827DE" w:rsidRDefault="00C76C02" w:rsidP="004827DE">
                      <w:pPr>
                        <w:pStyle w:val="PortadaNormal"/>
                      </w:pPr>
                      <w:r>
                        <w:t>DAW 1</w:t>
                      </w:r>
                      <w:r w:rsidRPr="004827DE">
                        <w:t xml:space="preserve">º </w:t>
                      </w:r>
                      <w:r>
                        <w:t>Entornos de desarrollo</w:t>
                      </w:r>
                    </w:p>
                    <w:p w:rsidR="00C76C02" w:rsidRPr="004827DE" w:rsidRDefault="00C76C02" w:rsidP="007D250D">
                      <w:pPr>
                        <w:pStyle w:val="PortadaNormal"/>
                        <w:spacing w:before="240" w:after="180"/>
                      </w:pPr>
                      <w:r w:rsidRPr="004827DE">
                        <w:t xml:space="preserve">Mario Pila Acebo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:rsidR="00665AC2" w:rsidRPr="00DE13EC" w:rsidRDefault="00665AC2" w:rsidP="00DE13EC">
      <w:pPr>
        <w:pStyle w:val="Ttulo1"/>
      </w:pPr>
      <w:bookmarkStart w:id="0" w:name="_Toc150514600"/>
      <w:r w:rsidRPr="00DE13EC">
        <w:lastRenderedPageBreak/>
        <w:t>Índice</w:t>
      </w:r>
      <w:bookmarkEnd w:id="0"/>
      <w:r w:rsidRPr="00DE13EC">
        <w:t xml:space="preserve"> </w:t>
      </w:r>
    </w:p>
    <w:p w:rsidR="00C261A5" w:rsidRDefault="00450D68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0514600" w:history="1">
        <w:r w:rsidR="00C261A5" w:rsidRPr="0049335F">
          <w:rPr>
            <w:rStyle w:val="Hipervnculo"/>
            <w:noProof/>
          </w:rPr>
          <w:t>Índice</w:t>
        </w:r>
        <w:r w:rsidR="00C261A5">
          <w:rPr>
            <w:noProof/>
            <w:webHidden/>
          </w:rPr>
          <w:tab/>
        </w:r>
        <w:r w:rsidR="00C261A5">
          <w:rPr>
            <w:noProof/>
            <w:webHidden/>
          </w:rPr>
          <w:fldChar w:fldCharType="begin"/>
        </w:r>
        <w:r w:rsidR="00C261A5">
          <w:rPr>
            <w:noProof/>
            <w:webHidden/>
          </w:rPr>
          <w:instrText xml:space="preserve"> PAGEREF _Toc150514600 \h </w:instrText>
        </w:r>
        <w:r w:rsidR="00C261A5">
          <w:rPr>
            <w:noProof/>
            <w:webHidden/>
          </w:rPr>
        </w:r>
        <w:r w:rsidR="00C261A5">
          <w:rPr>
            <w:noProof/>
            <w:webHidden/>
          </w:rPr>
          <w:fldChar w:fldCharType="separate"/>
        </w:r>
        <w:r w:rsidR="00EE33B5">
          <w:rPr>
            <w:noProof/>
            <w:webHidden/>
          </w:rPr>
          <w:t>1</w:t>
        </w:r>
        <w:r w:rsidR="00C261A5">
          <w:rPr>
            <w:noProof/>
            <w:webHidden/>
          </w:rPr>
          <w:fldChar w:fldCharType="end"/>
        </w:r>
      </w:hyperlink>
    </w:p>
    <w:p w:rsidR="00C261A5" w:rsidRDefault="00C76C02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150514601" w:history="1">
        <w:r w:rsidR="00C261A5" w:rsidRPr="0049335F">
          <w:rPr>
            <w:rStyle w:val="Hipervnculo"/>
            <w:noProof/>
          </w:rPr>
          <w:t>Introducción</w:t>
        </w:r>
        <w:r w:rsidR="00C261A5">
          <w:rPr>
            <w:noProof/>
            <w:webHidden/>
          </w:rPr>
          <w:tab/>
        </w:r>
        <w:r w:rsidR="00C261A5">
          <w:rPr>
            <w:noProof/>
            <w:webHidden/>
          </w:rPr>
          <w:fldChar w:fldCharType="begin"/>
        </w:r>
        <w:r w:rsidR="00C261A5">
          <w:rPr>
            <w:noProof/>
            <w:webHidden/>
          </w:rPr>
          <w:instrText xml:space="preserve"> PAGEREF _Toc150514601 \h </w:instrText>
        </w:r>
        <w:r w:rsidR="00C261A5">
          <w:rPr>
            <w:noProof/>
            <w:webHidden/>
          </w:rPr>
        </w:r>
        <w:r w:rsidR="00C261A5">
          <w:rPr>
            <w:noProof/>
            <w:webHidden/>
          </w:rPr>
          <w:fldChar w:fldCharType="separate"/>
        </w:r>
        <w:r w:rsidR="00EE33B5">
          <w:rPr>
            <w:noProof/>
            <w:webHidden/>
          </w:rPr>
          <w:t>2</w:t>
        </w:r>
        <w:r w:rsidR="00C261A5">
          <w:rPr>
            <w:noProof/>
            <w:webHidden/>
          </w:rPr>
          <w:fldChar w:fldCharType="end"/>
        </w:r>
      </w:hyperlink>
    </w:p>
    <w:p w:rsidR="00C261A5" w:rsidRDefault="00C76C02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150514602" w:history="1">
        <w:r w:rsidR="00C261A5" w:rsidRPr="0049335F">
          <w:rPr>
            <w:rStyle w:val="Hipervnculo"/>
            <w:noProof/>
          </w:rPr>
          <w:t>Desarrollo</w:t>
        </w:r>
        <w:r w:rsidR="00C261A5">
          <w:rPr>
            <w:noProof/>
            <w:webHidden/>
          </w:rPr>
          <w:tab/>
        </w:r>
        <w:r w:rsidR="00C261A5">
          <w:rPr>
            <w:noProof/>
            <w:webHidden/>
          </w:rPr>
          <w:fldChar w:fldCharType="begin"/>
        </w:r>
        <w:r w:rsidR="00C261A5">
          <w:rPr>
            <w:noProof/>
            <w:webHidden/>
          </w:rPr>
          <w:instrText xml:space="preserve"> PAGEREF _Toc150514602 \h </w:instrText>
        </w:r>
        <w:r w:rsidR="00C261A5">
          <w:rPr>
            <w:noProof/>
            <w:webHidden/>
          </w:rPr>
        </w:r>
        <w:r w:rsidR="00C261A5">
          <w:rPr>
            <w:noProof/>
            <w:webHidden/>
          </w:rPr>
          <w:fldChar w:fldCharType="separate"/>
        </w:r>
        <w:r w:rsidR="00EE33B5">
          <w:rPr>
            <w:noProof/>
            <w:webHidden/>
          </w:rPr>
          <w:t>2</w:t>
        </w:r>
        <w:r w:rsidR="00C261A5">
          <w:rPr>
            <w:noProof/>
            <w:webHidden/>
          </w:rPr>
          <w:fldChar w:fldCharType="end"/>
        </w:r>
      </w:hyperlink>
    </w:p>
    <w:p w:rsidR="00C261A5" w:rsidRDefault="00C76C02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150514603" w:history="1">
        <w:r w:rsidR="00C261A5" w:rsidRPr="0049335F">
          <w:rPr>
            <w:rStyle w:val="Hipervnculo"/>
            <w:noProof/>
          </w:rPr>
          <w:t>Conclusión</w:t>
        </w:r>
        <w:r w:rsidR="00C261A5">
          <w:rPr>
            <w:noProof/>
            <w:webHidden/>
          </w:rPr>
          <w:tab/>
        </w:r>
        <w:r w:rsidR="00C261A5">
          <w:rPr>
            <w:noProof/>
            <w:webHidden/>
          </w:rPr>
          <w:fldChar w:fldCharType="begin"/>
        </w:r>
        <w:r w:rsidR="00C261A5">
          <w:rPr>
            <w:noProof/>
            <w:webHidden/>
          </w:rPr>
          <w:instrText xml:space="preserve"> PAGEREF _Toc150514603 \h </w:instrText>
        </w:r>
        <w:r w:rsidR="00C261A5">
          <w:rPr>
            <w:noProof/>
            <w:webHidden/>
          </w:rPr>
        </w:r>
        <w:r w:rsidR="00C261A5">
          <w:rPr>
            <w:noProof/>
            <w:webHidden/>
          </w:rPr>
          <w:fldChar w:fldCharType="separate"/>
        </w:r>
        <w:r w:rsidR="00EE33B5">
          <w:rPr>
            <w:noProof/>
            <w:webHidden/>
          </w:rPr>
          <w:t>2</w:t>
        </w:r>
        <w:r w:rsidR="00C261A5">
          <w:rPr>
            <w:noProof/>
            <w:webHidden/>
          </w:rPr>
          <w:fldChar w:fldCharType="end"/>
        </w:r>
      </w:hyperlink>
    </w:p>
    <w:p w:rsidR="00C261A5" w:rsidRDefault="00C76C02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150514604" w:history="1">
        <w:r w:rsidR="00C261A5" w:rsidRPr="0049335F">
          <w:rPr>
            <w:rStyle w:val="Hipervnculo"/>
            <w:noProof/>
          </w:rPr>
          <w:t>Bibliografía</w:t>
        </w:r>
        <w:r w:rsidR="00C261A5">
          <w:rPr>
            <w:noProof/>
            <w:webHidden/>
          </w:rPr>
          <w:tab/>
        </w:r>
        <w:r w:rsidR="00C261A5">
          <w:rPr>
            <w:noProof/>
            <w:webHidden/>
          </w:rPr>
          <w:fldChar w:fldCharType="begin"/>
        </w:r>
        <w:r w:rsidR="00C261A5">
          <w:rPr>
            <w:noProof/>
            <w:webHidden/>
          </w:rPr>
          <w:instrText xml:space="preserve"> PAGEREF _Toc150514604 \h </w:instrText>
        </w:r>
        <w:r w:rsidR="00C261A5">
          <w:rPr>
            <w:noProof/>
            <w:webHidden/>
          </w:rPr>
        </w:r>
        <w:r w:rsidR="00C261A5">
          <w:rPr>
            <w:noProof/>
            <w:webHidden/>
          </w:rPr>
          <w:fldChar w:fldCharType="separate"/>
        </w:r>
        <w:r w:rsidR="00EE33B5">
          <w:rPr>
            <w:noProof/>
            <w:webHidden/>
          </w:rPr>
          <w:t>2</w:t>
        </w:r>
        <w:r w:rsidR="00C261A5">
          <w:rPr>
            <w:noProof/>
            <w:webHidden/>
          </w:rPr>
          <w:fldChar w:fldCharType="end"/>
        </w:r>
      </w:hyperlink>
    </w:p>
    <w:p w:rsidR="00827938" w:rsidRDefault="00450D68" w:rsidP="00B604A2">
      <w:pPr>
        <w:tabs>
          <w:tab w:val="center" w:pos="4252"/>
          <w:tab w:val="left" w:pos="7605"/>
        </w:tabs>
        <w:jc w:val="left"/>
      </w:pPr>
      <w:r>
        <w:fldChar w:fldCharType="end"/>
      </w:r>
      <w:r w:rsidR="00665AC2">
        <w:br w:type="page"/>
      </w:r>
    </w:p>
    <w:p w:rsidR="00827938" w:rsidRPr="00893A72" w:rsidRDefault="004827DE" w:rsidP="00893A72">
      <w:pPr>
        <w:pStyle w:val="Ttulo1"/>
      </w:pPr>
      <w:bookmarkStart w:id="1" w:name="_Toc150514601"/>
      <w:r w:rsidRPr="00893A72">
        <w:lastRenderedPageBreak/>
        <w:t>Introducción</w:t>
      </w:r>
      <w:bookmarkEnd w:id="1"/>
      <w:r w:rsidR="00827938" w:rsidRPr="00893A72">
        <w:t xml:space="preserve"> </w:t>
      </w:r>
    </w:p>
    <w:p w:rsidR="00362A73" w:rsidRDefault="00362A73">
      <w:pPr>
        <w:jc w:val="left"/>
      </w:pPr>
    </w:p>
    <w:p w:rsidR="00E57F1D" w:rsidRDefault="00E57F1D">
      <w:pPr>
        <w:jc w:val="left"/>
      </w:pPr>
      <w:r>
        <w:br w:type="page"/>
      </w:r>
    </w:p>
    <w:p w:rsidR="00DD0C6D" w:rsidRDefault="00362A73" w:rsidP="00362A73">
      <w:pPr>
        <w:pStyle w:val="Ttulo1"/>
      </w:pPr>
      <w:bookmarkStart w:id="2" w:name="_Toc150514602"/>
      <w:r>
        <w:lastRenderedPageBreak/>
        <w:t>Desarroll</w:t>
      </w:r>
      <w:r w:rsidR="00DD0C6D">
        <w:t>o</w:t>
      </w:r>
    </w:p>
    <w:p w:rsidR="00BB04E4" w:rsidRDefault="00BB04E4" w:rsidP="00BB04E4">
      <w:r>
        <w:t xml:space="preserve">1. Propiedades y funcionalidades de las plataformas de control de versión. </w:t>
      </w:r>
    </w:p>
    <w:p w:rsidR="006F5992" w:rsidRDefault="006F5992" w:rsidP="00BB04E4">
      <w:r>
        <w:t>Permiten tener múltiples copias de seguridad hechas de forma automática por un tercero. Pueden incluir sistemas CI/CD, también suelen poder registrar tickets de problemas, gestionar y controlar</w:t>
      </w:r>
      <w:r w:rsidR="00762D9C">
        <w:t xml:space="preserve"> cuándo el </w:t>
      </w:r>
      <w:r>
        <w:t>código se va a añadir al repositorio.</w:t>
      </w:r>
      <w:r w:rsidR="00762D9C">
        <w:t xml:space="preserve"> Puedes ver y listar todos los cambios de los repositorios y ver todas las versiones que hay del programa con los diferentes estados de las ramas. </w:t>
      </w:r>
    </w:p>
    <w:p w:rsidR="00BB04E4" w:rsidRDefault="00BB04E4" w:rsidP="00BB04E4">
      <w:r>
        <w:t>2. Plataformas más importantes: características y diferencias.</w:t>
      </w:r>
    </w:p>
    <w:p w:rsidR="00762D9C" w:rsidRDefault="00590330" w:rsidP="00BB04E4">
      <w:r>
        <w:t>GitH</w:t>
      </w:r>
      <w:r w:rsidR="00762D9C">
        <w:t xml:space="preserve">ub es una </w:t>
      </w:r>
      <w:r w:rsidR="00D93240">
        <w:t>plataforma</w:t>
      </w:r>
      <w:r w:rsidR="00762D9C">
        <w:t xml:space="preserve"> propiedad actualmente de Microsoft</w:t>
      </w:r>
      <w:r w:rsidR="00D93240">
        <w:t xml:space="preserve"> que tiene una interfaz muy intuitiva que permite poner una descripción al repositorio mediante un archivo (README.md) editar archivos desde el repositorio y funcionalidades extra como autenticación con otros servicios</w:t>
      </w:r>
      <w:r w:rsidR="00DF3A46">
        <w:t>,</w:t>
      </w:r>
      <w:r w:rsidR="00D93240">
        <w:t xml:space="preserve"> capacidad para guardar wikis</w:t>
      </w:r>
      <w:r w:rsidR="00DF3A46">
        <w:t>,</w:t>
      </w:r>
      <w:r w:rsidR="00D93240">
        <w:t xml:space="preserve"> tener discusiones</w:t>
      </w:r>
      <w:r w:rsidR="00DF3A46">
        <w:t>,</w:t>
      </w:r>
      <w:r w:rsidR="00D93240">
        <w:t xml:space="preserve"> crear pro</w:t>
      </w:r>
      <w:r w:rsidR="00C76C02">
        <w:t>y</w:t>
      </w:r>
      <w:r w:rsidR="00D93240">
        <w:t xml:space="preserve">ectos </w:t>
      </w:r>
      <w:r w:rsidR="00DF3A46">
        <w:t xml:space="preserve">dentro del repositorio, </w:t>
      </w:r>
      <w:r w:rsidR="00D93240">
        <w:t xml:space="preserve">tener </w:t>
      </w:r>
      <w:r w:rsidR="00C76C02">
        <w:t>un apartado</w:t>
      </w:r>
      <w:r w:rsidR="00D93240">
        <w:t xml:space="preserve"> de seguridad mediante un archivo y análisis del uso del repositorio</w:t>
      </w:r>
    </w:p>
    <w:p w:rsidR="00762D9C" w:rsidRDefault="00590330" w:rsidP="00BB04E4">
      <w:r>
        <w:t>GitL</w:t>
      </w:r>
      <w:r w:rsidR="00762D9C">
        <w:t>ab</w:t>
      </w:r>
      <w:r w:rsidR="00C76C02">
        <w:t xml:space="preserve"> es una plataforma tanto en la nube como hospedable con terceros permite crear archivos como</w:t>
      </w:r>
      <w:r w:rsidR="00DF3A46">
        <w:t xml:space="preserve"> apartados</w:t>
      </w:r>
      <w:r w:rsidR="00C76C02">
        <w:t>. También tiene capacidad para crear una wiki y tener un registro de incidencias</w:t>
      </w:r>
      <w:r w:rsidR="00B16A36">
        <w:t xml:space="preserve"> más un panel para</w:t>
      </w:r>
      <w:r w:rsidR="00C76C02">
        <w:t xml:space="preserve"> ver todas las cosas que han</w:t>
      </w:r>
      <w:r w:rsidR="00B16A36">
        <w:t xml:space="preserve"> ido</w:t>
      </w:r>
      <w:r w:rsidR="00C76C02">
        <w:t xml:space="preserve"> ocurrido en el repositorio. Se pueden crear </w:t>
      </w:r>
      <w:r w:rsidR="00B16A36">
        <w:t>objetivos, tiene la capacidad de separar diferentes partes y vistas de las construcciones.</w:t>
      </w:r>
    </w:p>
    <w:p w:rsidR="00762D9C" w:rsidRDefault="00762D9C" w:rsidP="00BB04E4">
      <w:r>
        <w:t>Bitbuket</w:t>
      </w:r>
      <w:r w:rsidR="00B16A36">
        <w:t xml:space="preserve"> es una plataforma propiedad de Atlassian. Esta se implementa muy bien con las herramientas de Atlassian tiene herramientas de IA, simplifica el proceso de CI/CD</w:t>
      </w:r>
      <w:r w:rsidR="00590330">
        <w:t>, también tiene la capacidad de revisar la seguridad del código y sus requistos aparte de la mayoría de funciones básicas de Github.</w:t>
      </w:r>
    </w:p>
    <w:p w:rsidR="00762D9C" w:rsidRDefault="00762D9C" w:rsidP="00BB04E4">
      <w:r>
        <w:t>Codeberg</w:t>
      </w:r>
      <w:r w:rsidR="00590330">
        <w:t xml:space="preserve"> y </w:t>
      </w:r>
      <w:r>
        <w:t>Forgejo</w:t>
      </w:r>
      <w:r w:rsidR="00590330">
        <w:t xml:space="preserve"> son dos plataformas una es Forgejo que es una plataforma hospedable y la otra es Codeberg que es una de las instancias públicas más conocidas</w:t>
      </w:r>
      <w:r w:rsidR="00DF3A46">
        <w:t xml:space="preserve"> de Forgejo. Forgejo es software libre. Esta plataforma se puede hospedar en máquinas con muy pocos recursos, ofrece también un r</w:t>
      </w:r>
      <w:r w:rsidR="007D1E7C">
        <w:t>e</w:t>
      </w:r>
      <w:r w:rsidR="00DF3A46">
        <w:t>gistro de incidencias, un</w:t>
      </w:r>
      <w:r w:rsidR="007D1E7C">
        <w:t>a gestión de las peticiones de pull, capacidad para guardar wikis, manejar tablas de Kanban y varias herramientas para coordina equipos. Integracion con servicios como servidores LDAP y Oauth para la autenticación de empleados y configuraciones por defecto para la privacidad.</w:t>
      </w:r>
    </w:p>
    <w:p w:rsidR="00762D9C" w:rsidRPr="00762D9C" w:rsidRDefault="00762D9C" w:rsidP="00BB04E4">
      <w:pPr>
        <w:rPr>
          <w:strike/>
        </w:rPr>
      </w:pPr>
      <w:r w:rsidRPr="00762D9C">
        <w:rPr>
          <w:strike/>
        </w:rPr>
        <w:t>IPFS</w:t>
      </w:r>
    </w:p>
    <w:p w:rsidR="00BB04E4" w:rsidRDefault="00BB04E4" w:rsidP="00BB04E4">
      <w:r>
        <w:t>3. Principales aplicaciones de cliente de control de versiones.</w:t>
      </w:r>
    </w:p>
    <w:p w:rsidR="00BB04E4" w:rsidRDefault="007D1E7C" w:rsidP="00BB04E4">
      <w:r>
        <w:t xml:space="preserve">Git </w:t>
      </w:r>
    </w:p>
    <w:p w:rsidR="007D1E7C" w:rsidRDefault="007D1E7C" w:rsidP="00BB04E4">
      <w:r>
        <w:t xml:space="preserve">Github desktop </w:t>
      </w:r>
    </w:p>
    <w:p w:rsidR="007D1E7C" w:rsidRDefault="007D1E7C" w:rsidP="00BB04E4">
      <w:r>
        <w:t xml:space="preserve">Sourcetree  </w:t>
      </w:r>
    </w:p>
    <w:p w:rsidR="007D1E7C" w:rsidRDefault="007D1E7C" w:rsidP="00BB04E4">
      <w:r>
        <w:t>GitAhead</w:t>
      </w:r>
    </w:p>
    <w:p w:rsidR="007D1E7C" w:rsidRDefault="007D1E7C" w:rsidP="00BB04E4">
      <w:r>
        <w:t>Gittyup</w:t>
      </w:r>
      <w:bookmarkStart w:id="3" w:name="_GoBack"/>
      <w:bookmarkEnd w:id="3"/>
    </w:p>
    <w:p w:rsidR="00DD0C6D" w:rsidRPr="00DD0C6D" w:rsidRDefault="00BB04E4" w:rsidP="00BB04E4">
      <w:r>
        <w:t>4. Control de versiones integrados en los IDES (plugins).</w:t>
      </w:r>
    </w:p>
    <w:p w:rsidR="00DD0C6D" w:rsidRDefault="00DD0C6D" w:rsidP="00DD0C6D"/>
    <w:p w:rsidR="00DD0C6D" w:rsidRDefault="00DD0C6D">
      <w:pPr>
        <w:jc w:val="left"/>
      </w:pPr>
      <w:r>
        <w:lastRenderedPageBreak/>
        <w:br w:type="page"/>
      </w:r>
    </w:p>
    <w:p w:rsidR="009406C3" w:rsidRDefault="0083391A" w:rsidP="009406C3">
      <w:pPr>
        <w:pStyle w:val="Ttulo1"/>
      </w:pPr>
      <w:bookmarkStart w:id="4" w:name="_Toc150514603"/>
      <w:bookmarkEnd w:id="2"/>
      <w:r>
        <w:lastRenderedPageBreak/>
        <w:t>Conclusión</w:t>
      </w:r>
      <w:bookmarkEnd w:id="4"/>
    </w:p>
    <w:p w:rsidR="00994F01" w:rsidRDefault="00994F01" w:rsidP="009406C3">
      <w:pPr>
        <w:jc w:val="left"/>
      </w:pPr>
    </w:p>
    <w:p w:rsidR="00994F01" w:rsidRDefault="00994F01" w:rsidP="009406C3">
      <w:pPr>
        <w:jc w:val="left"/>
      </w:pPr>
    </w:p>
    <w:p w:rsidR="00994F01" w:rsidRDefault="00994F01" w:rsidP="009406C3">
      <w:pPr>
        <w:jc w:val="left"/>
      </w:pPr>
    </w:p>
    <w:p w:rsidR="00DE13EC" w:rsidRPr="00DE13EC" w:rsidRDefault="009406C3" w:rsidP="009406C3">
      <w:pPr>
        <w:jc w:val="left"/>
        <w:rPr>
          <w:sz w:val="52"/>
        </w:rPr>
      </w:pPr>
      <w:r>
        <w:rPr>
          <w:sz w:val="52"/>
        </w:rPr>
        <w:br w:type="page"/>
      </w:r>
    </w:p>
    <w:p w:rsidR="00665AC2" w:rsidRDefault="000B706A" w:rsidP="00DE13EC">
      <w:pPr>
        <w:pStyle w:val="Ttulo1"/>
      </w:pPr>
      <w:bookmarkStart w:id="5" w:name="_Toc150514604"/>
      <w:r>
        <w:lastRenderedPageBreak/>
        <w:t>Bibliografía</w:t>
      </w:r>
      <w:bookmarkEnd w:id="5"/>
      <w:r w:rsidR="00DE13EC">
        <w:t xml:space="preserve"> </w:t>
      </w:r>
    </w:p>
    <w:p w:rsidR="00DE13EC" w:rsidRDefault="00DE13EC" w:rsidP="006137B1">
      <w:pPr>
        <w:jc w:val="center"/>
      </w:pPr>
      <w:r>
        <w:fldChar w:fldCharType="begin"/>
      </w:r>
      <w:r>
        <w:instrText xml:space="preserve"> BIBLIOGRAPHY  \l 3082 </w:instrText>
      </w:r>
      <w:r>
        <w:fldChar w:fldCharType="separate"/>
      </w:r>
      <w:r w:rsidR="00994F01">
        <w:rPr>
          <w:b/>
          <w:bCs/>
          <w:noProof/>
        </w:rPr>
        <w:t>No hay ninguna fuente en el documento actual.</w:t>
      </w:r>
      <w:r>
        <w:fldChar w:fldCharType="end"/>
      </w:r>
    </w:p>
    <w:p w:rsidR="0019014E" w:rsidRPr="0019014E" w:rsidRDefault="0019014E" w:rsidP="00DE13EC">
      <w:pPr>
        <w:jc w:val="center"/>
        <w:rPr>
          <w:u w:val="single"/>
        </w:rPr>
      </w:pPr>
    </w:p>
    <w:sectPr w:rsidR="0019014E" w:rsidRPr="0019014E" w:rsidSect="00665AC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3C75" w:rsidRDefault="007D3C75" w:rsidP="00665AC2">
      <w:pPr>
        <w:spacing w:after="0" w:line="240" w:lineRule="auto"/>
      </w:pPr>
      <w:r>
        <w:separator/>
      </w:r>
    </w:p>
  </w:endnote>
  <w:endnote w:type="continuationSeparator" w:id="0">
    <w:p w:rsidR="007D3C75" w:rsidRDefault="007D3C75" w:rsidP="00665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6C02" w:rsidRDefault="00C76C02" w:rsidP="004B2756">
    <w:pPr>
      <w:pStyle w:val="Piedepgina"/>
      <w:tabs>
        <w:tab w:val="clear" w:pos="4252"/>
        <w:tab w:val="center" w:pos="4678"/>
      </w:tabs>
      <w:jc w:val="left"/>
    </w:pPr>
    <w:r>
      <w:t>Entornos de desrrollo (ED</w:t>
    </w:r>
    <w:r w:rsidRPr="004B2756">
      <w:t>)</w:t>
    </w:r>
    <w:r>
      <w:tab/>
    </w:r>
    <w:r>
      <w:tab/>
    </w:r>
    <w:sdt>
      <w:sdtPr>
        <w:id w:val="-210255375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7D1E7C">
          <w:rPr>
            <w:noProof/>
          </w:rPr>
          <w:t>4</w:t>
        </w:r>
        <w:r>
          <w:fldChar w:fldCharType="end"/>
        </w:r>
      </w:sdtContent>
    </w:sdt>
  </w:p>
  <w:p w:rsidR="00C76C02" w:rsidRDefault="00C76C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3C75" w:rsidRDefault="007D3C75" w:rsidP="00665AC2">
      <w:pPr>
        <w:spacing w:after="0" w:line="240" w:lineRule="auto"/>
      </w:pPr>
      <w:r>
        <w:separator/>
      </w:r>
    </w:p>
  </w:footnote>
  <w:footnote w:type="continuationSeparator" w:id="0">
    <w:p w:rsidR="007D3C75" w:rsidRDefault="007D3C75" w:rsidP="00665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6C02" w:rsidRPr="004B2756" w:rsidRDefault="00C76C02">
    <w:pPr>
      <w:pStyle w:val="Encabezado"/>
    </w:pPr>
    <w:sdt>
      <w:sdtPr>
        <w:id w:val="-544681200"/>
        <w:placeholder>
          <w:docPart w:val="E554CC32D1D349089EDF6322D3D8116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4B2756">
          <w:t>Actividad X</w:t>
        </w:r>
      </w:sdtContent>
    </w:sdt>
    <w:r w:rsidRPr="004B2756">
      <w:t xml:space="preserve"> </w:t>
    </w:r>
    <w:r w:rsidRPr="004B2756">
      <w:tab/>
    </w:r>
    <w:r w:rsidRPr="004B2756">
      <w:tab/>
    </w:r>
    <w:r>
      <w:t>DAW1º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3B5"/>
    <w:rsid w:val="00021E0F"/>
    <w:rsid w:val="00052EFE"/>
    <w:rsid w:val="00085CB8"/>
    <w:rsid w:val="000B706A"/>
    <w:rsid w:val="000C5213"/>
    <w:rsid w:val="000F33C3"/>
    <w:rsid w:val="00113EC4"/>
    <w:rsid w:val="001429FC"/>
    <w:rsid w:val="00143781"/>
    <w:rsid w:val="001714B3"/>
    <w:rsid w:val="0019014E"/>
    <w:rsid w:val="001D2CD9"/>
    <w:rsid w:val="001D42B0"/>
    <w:rsid w:val="00207753"/>
    <w:rsid w:val="0021726B"/>
    <w:rsid w:val="00261898"/>
    <w:rsid w:val="002637F4"/>
    <w:rsid w:val="0027627E"/>
    <w:rsid w:val="002A3F0F"/>
    <w:rsid w:val="002D7E14"/>
    <w:rsid w:val="00306DF8"/>
    <w:rsid w:val="00311647"/>
    <w:rsid w:val="003254F5"/>
    <w:rsid w:val="00362A73"/>
    <w:rsid w:val="00363CDB"/>
    <w:rsid w:val="00383992"/>
    <w:rsid w:val="003F4E1A"/>
    <w:rsid w:val="003F781E"/>
    <w:rsid w:val="00412746"/>
    <w:rsid w:val="00450D68"/>
    <w:rsid w:val="00482276"/>
    <w:rsid w:val="004827DE"/>
    <w:rsid w:val="004B2756"/>
    <w:rsid w:val="004D62F1"/>
    <w:rsid w:val="00513032"/>
    <w:rsid w:val="005754D5"/>
    <w:rsid w:val="00590330"/>
    <w:rsid w:val="0059073C"/>
    <w:rsid w:val="00597FE7"/>
    <w:rsid w:val="005D6A49"/>
    <w:rsid w:val="005E1684"/>
    <w:rsid w:val="006137B1"/>
    <w:rsid w:val="006457A1"/>
    <w:rsid w:val="00650649"/>
    <w:rsid w:val="00665AC2"/>
    <w:rsid w:val="00670D82"/>
    <w:rsid w:val="006C3950"/>
    <w:rsid w:val="006C5EAF"/>
    <w:rsid w:val="006E21F7"/>
    <w:rsid w:val="006F5992"/>
    <w:rsid w:val="007277A7"/>
    <w:rsid w:val="00732B9F"/>
    <w:rsid w:val="00762D9C"/>
    <w:rsid w:val="007B321F"/>
    <w:rsid w:val="007D1E7C"/>
    <w:rsid w:val="007D250D"/>
    <w:rsid w:val="007D3C75"/>
    <w:rsid w:val="00803A91"/>
    <w:rsid w:val="0080690F"/>
    <w:rsid w:val="00815BE8"/>
    <w:rsid w:val="00827938"/>
    <w:rsid w:val="0083391A"/>
    <w:rsid w:val="00854B0B"/>
    <w:rsid w:val="00893A72"/>
    <w:rsid w:val="008D3C73"/>
    <w:rsid w:val="008E41CF"/>
    <w:rsid w:val="008F2F06"/>
    <w:rsid w:val="009406C3"/>
    <w:rsid w:val="00966D7D"/>
    <w:rsid w:val="009855C3"/>
    <w:rsid w:val="009935A4"/>
    <w:rsid w:val="00994F01"/>
    <w:rsid w:val="009D482C"/>
    <w:rsid w:val="009E2CCF"/>
    <w:rsid w:val="00A03AD0"/>
    <w:rsid w:val="00A14A4D"/>
    <w:rsid w:val="00A46244"/>
    <w:rsid w:val="00A613CC"/>
    <w:rsid w:val="00A635E8"/>
    <w:rsid w:val="00A9088C"/>
    <w:rsid w:val="00AD1DF3"/>
    <w:rsid w:val="00AE5215"/>
    <w:rsid w:val="00AF5C21"/>
    <w:rsid w:val="00B16A36"/>
    <w:rsid w:val="00B41410"/>
    <w:rsid w:val="00B57793"/>
    <w:rsid w:val="00B604A2"/>
    <w:rsid w:val="00B614FD"/>
    <w:rsid w:val="00B7440C"/>
    <w:rsid w:val="00B960BC"/>
    <w:rsid w:val="00BB04E4"/>
    <w:rsid w:val="00C261A5"/>
    <w:rsid w:val="00C336D6"/>
    <w:rsid w:val="00C36D31"/>
    <w:rsid w:val="00C76C02"/>
    <w:rsid w:val="00C77175"/>
    <w:rsid w:val="00CB68DE"/>
    <w:rsid w:val="00CD2ACF"/>
    <w:rsid w:val="00D22EDC"/>
    <w:rsid w:val="00D27FAD"/>
    <w:rsid w:val="00D374E4"/>
    <w:rsid w:val="00D477A3"/>
    <w:rsid w:val="00D72641"/>
    <w:rsid w:val="00D74482"/>
    <w:rsid w:val="00D905FC"/>
    <w:rsid w:val="00D930CA"/>
    <w:rsid w:val="00D93240"/>
    <w:rsid w:val="00DB4332"/>
    <w:rsid w:val="00DC4885"/>
    <w:rsid w:val="00DD0C6D"/>
    <w:rsid w:val="00DE13EC"/>
    <w:rsid w:val="00DF3A46"/>
    <w:rsid w:val="00E57F1D"/>
    <w:rsid w:val="00E73AA5"/>
    <w:rsid w:val="00E80234"/>
    <w:rsid w:val="00EB1F82"/>
    <w:rsid w:val="00EE33B5"/>
    <w:rsid w:val="00EE6B59"/>
    <w:rsid w:val="00EF377D"/>
    <w:rsid w:val="00F21715"/>
    <w:rsid w:val="00F2521F"/>
    <w:rsid w:val="00F53157"/>
    <w:rsid w:val="00F63E03"/>
    <w:rsid w:val="00F91E36"/>
    <w:rsid w:val="00FB464F"/>
    <w:rsid w:val="00FC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3D2A2B"/>
  <w15:docId w15:val="{3BE00485-A167-416D-ADA2-DB8D32CF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7FE7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93A72"/>
    <w:pPr>
      <w:jc w:val="center"/>
      <w:outlineLvl w:val="0"/>
    </w:pPr>
    <w:rPr>
      <w:color w:val="3BE580"/>
      <w:sz w:val="5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5215"/>
    <w:pPr>
      <w:keepNext/>
      <w:keepLines/>
      <w:spacing w:before="40" w:after="0"/>
      <w:jc w:val="left"/>
      <w:outlineLvl w:val="1"/>
    </w:pPr>
    <w:rPr>
      <w:rFonts w:ascii="Arial" w:eastAsiaTheme="majorEastAsia" w:hAnsi="Arial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5A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5AC2"/>
  </w:style>
  <w:style w:type="paragraph" w:styleId="Piedepgina">
    <w:name w:val="footer"/>
    <w:basedOn w:val="Normal"/>
    <w:link w:val="PiedepginaCar"/>
    <w:uiPriority w:val="99"/>
    <w:unhideWhenUsed/>
    <w:rsid w:val="00665A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AC2"/>
  </w:style>
  <w:style w:type="character" w:customStyle="1" w:styleId="Ttulo1Car">
    <w:name w:val="Título 1 Car"/>
    <w:basedOn w:val="Fuentedeprrafopredeter"/>
    <w:link w:val="Ttulo1"/>
    <w:uiPriority w:val="9"/>
    <w:rsid w:val="00893A72"/>
    <w:rPr>
      <w:color w:val="3BE580"/>
      <w:sz w:val="5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E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13EC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E13EC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DE13EC"/>
    <w:pPr>
      <w:spacing w:after="100"/>
    </w:pPr>
  </w:style>
  <w:style w:type="paragraph" w:styleId="Subttulo">
    <w:name w:val="Subtitle"/>
    <w:basedOn w:val="Normal"/>
    <w:next w:val="Normal"/>
    <w:link w:val="SubttuloCar"/>
    <w:uiPriority w:val="11"/>
    <w:qFormat/>
    <w:rsid w:val="002637F4"/>
    <w:pPr>
      <w:numPr>
        <w:ilvl w:val="1"/>
      </w:numPr>
      <w:jc w:val="center"/>
    </w:pPr>
    <w:rPr>
      <w:rFonts w:eastAsiaTheme="minorEastAsia"/>
      <w:b/>
      <w:color w:val="1C9866"/>
      <w:spacing w:val="15"/>
      <w:sz w:val="24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2637F4"/>
    <w:rPr>
      <w:rFonts w:eastAsiaTheme="minorEastAsia"/>
      <w:b/>
      <w:color w:val="1C9866"/>
      <w:spacing w:val="15"/>
      <w:sz w:val="24"/>
      <w:u w:val="single"/>
    </w:rPr>
  </w:style>
  <w:style w:type="paragraph" w:customStyle="1" w:styleId="PortadaNormal">
    <w:name w:val="Portada Normal"/>
    <w:basedOn w:val="Normal"/>
    <w:link w:val="PortadaNormalCar"/>
    <w:qFormat/>
    <w:rsid w:val="004827DE"/>
    <w:pPr>
      <w:jc w:val="right"/>
    </w:pPr>
    <w:rPr>
      <w:rFonts w:ascii="Arial" w:hAnsi="Arial" w:cs="Arial"/>
      <w:sz w:val="32"/>
    </w:rPr>
  </w:style>
  <w:style w:type="character" w:customStyle="1" w:styleId="Ttulo2Car">
    <w:name w:val="Título 2 Car"/>
    <w:basedOn w:val="Fuentedeprrafopredeter"/>
    <w:link w:val="Ttulo2"/>
    <w:uiPriority w:val="9"/>
    <w:rsid w:val="00AE5215"/>
    <w:rPr>
      <w:rFonts w:ascii="Arial" w:eastAsiaTheme="majorEastAsia" w:hAnsi="Arial" w:cstheme="majorBidi"/>
      <w:color w:val="2E74B5" w:themeColor="accent1" w:themeShade="BF"/>
      <w:sz w:val="26"/>
      <w:szCs w:val="26"/>
    </w:rPr>
  </w:style>
  <w:style w:type="character" w:customStyle="1" w:styleId="PortadaNormalCar">
    <w:name w:val="Portada Normal Car"/>
    <w:basedOn w:val="Fuentedeprrafopredeter"/>
    <w:link w:val="PortadaNormal"/>
    <w:rsid w:val="004827DE"/>
    <w:rPr>
      <w:rFonts w:ascii="Arial" w:hAnsi="Arial" w:cs="Arial"/>
      <w:sz w:val="32"/>
    </w:rPr>
  </w:style>
  <w:style w:type="character" w:styleId="Hipervnculovisitado">
    <w:name w:val="FollowedHyperlink"/>
    <w:basedOn w:val="Fuentedeprrafopredeter"/>
    <w:uiPriority w:val="99"/>
    <w:semiHidden/>
    <w:unhideWhenUsed/>
    <w:rsid w:val="00D905FC"/>
    <w:rPr>
      <w:color w:val="954F72" w:themeColor="followed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6137B1"/>
  </w:style>
  <w:style w:type="character" w:styleId="Textodelmarcadordeposicin">
    <w:name w:val="Placeholder Text"/>
    <w:basedOn w:val="Fuentedeprrafopredeter"/>
    <w:uiPriority w:val="99"/>
    <w:semiHidden/>
    <w:rsid w:val="00143781"/>
    <w:rPr>
      <w:color w:val="808080"/>
    </w:rPr>
  </w:style>
  <w:style w:type="paragraph" w:styleId="Prrafodelista">
    <w:name w:val="List Paragraph"/>
    <w:basedOn w:val="Normal"/>
    <w:uiPriority w:val="34"/>
    <w:qFormat/>
    <w:rsid w:val="00BB04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6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554CC32D1D349089EDF6322D3D811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97A28-EB32-408A-8F18-3A07DC4E06FA}"/>
      </w:docPartPr>
      <w:docPartBody>
        <w:p w:rsidR="0094646F" w:rsidRDefault="00F539AB">
          <w:pPr>
            <w:pStyle w:val="E554CC32D1D349089EDF6322D3D8116B"/>
          </w:pPr>
          <w:r w:rsidRPr="00492ADC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9AB"/>
    <w:rsid w:val="001D4DB8"/>
    <w:rsid w:val="0094646F"/>
    <w:rsid w:val="00DE7E4E"/>
    <w:rsid w:val="00F5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E554CC32D1D349089EDF6322D3D8116B">
    <w:name w:val="E554CC32D1D349089EDF6322D3D811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681B3-9F04-4DA9-8416-9672C4F6D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Plantilla_(ED).docx</Template>
  <TotalTime>1</TotalTime>
  <Pages>7</Pages>
  <Words>459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X</vt:lpstr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X</dc:title>
  <dc:subject/>
  <dc:creator>daw1</dc:creator>
  <cp:keywords/>
  <dc:description/>
  <cp:lastModifiedBy>daw1</cp:lastModifiedBy>
  <cp:revision>2</cp:revision>
  <cp:lastPrinted>2023-11-10T12:18:00Z</cp:lastPrinted>
  <dcterms:created xsi:type="dcterms:W3CDTF">2025-10-03T09:41:00Z</dcterms:created>
  <dcterms:modified xsi:type="dcterms:W3CDTF">2025-10-03T09:41:00Z</dcterms:modified>
</cp:coreProperties>
</file>